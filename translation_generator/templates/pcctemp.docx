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400B8" w14:textId="77777777" w:rsidR="00E8702A" w:rsidRDefault="00E8702A">
      <w:pPr>
        <w:pStyle w:val="BodyText"/>
        <w:spacing w:before="3"/>
        <w:rPr>
          <w:sz w:val="4"/>
        </w:rPr>
      </w:pPr>
    </w:p>
    <w:p w14:paraId="51CC8BA1" w14:textId="77777777" w:rsidR="00E8702A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44C3E3" wp14:editId="531BC0B1">
                <wp:extent cx="689483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8890"/>
                          <a:chOff x="0" y="0"/>
                          <a:chExt cx="689483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948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8890">
                                <a:moveTo>
                                  <a:pt x="6894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894830" y="8890"/>
                                </a:lnTo>
                                <a:lnTo>
                                  <a:pt x="68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53056F" id="Group 11" o:spid="_x0000_s1026" style="width:542.9pt;height:.7pt;mso-position-horizontal-relative:char;mso-position-vertical-relative:line" coordsize="68948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">
                <v:shape id="Graphic 12" o:spid="_x0000_s1027" style="position:absolute;width:68948;height:88;visibility:visible;mso-wrap-style:square;v-text-anchor:top" coordsize="6894830,8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" path="m6894830,l,,,8890r6894830,l68948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1571D6" w14:textId="77777777" w:rsidR="00E8702A" w:rsidRDefault="00000000">
      <w:pPr>
        <w:spacing w:line="151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16"/>
          <w:sz w:val="14"/>
        </w:rPr>
        <w:t xml:space="preserve"> </w:t>
      </w:r>
      <w:hyperlink r:id="rId6">
        <w:r w:rsidR="00E8702A"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 w:rsidR="00E8702A"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64BCEA1E" w14:textId="77777777" w:rsidR="00E8702A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3E6E76C3" w14:textId="77777777" w:rsidR="00E8702A" w:rsidRDefault="00E8702A">
      <w:pPr>
        <w:pStyle w:val="BodyText"/>
        <w:spacing w:before="55"/>
        <w:rPr>
          <w:rFonts w:ascii="Arial"/>
          <w:b/>
          <w:sz w:val="14"/>
        </w:rPr>
      </w:pPr>
    </w:p>
    <w:p w14:paraId="2ECEE5F7" w14:textId="77777777" w:rsidR="00E8702A" w:rsidRDefault="00000000">
      <w:pPr>
        <w:pStyle w:val="BodyText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BC2F6C" wp14:editId="50743C5E">
                <wp:simplePos x="0" y="0"/>
                <wp:positionH relativeFrom="page">
                  <wp:posOffset>474344</wp:posOffset>
                </wp:positionH>
                <wp:positionV relativeFrom="paragraph">
                  <wp:posOffset>415636</wp:posOffset>
                </wp:positionV>
                <wp:extent cx="1767205" cy="47879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7205" cy="4787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551B21" w14:textId="77777777" w:rsidR="00E8702A" w:rsidRDefault="00000000">
                            <w:pPr>
                              <w:spacing w:before="72"/>
                              <w:ind w:left="5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(Código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Barras)</w:t>
                            </w:r>
                          </w:p>
                          <w:p w14:paraId="1DFE9A88" w14:textId="77777777" w:rsidR="00E8702A" w:rsidRDefault="002346EA">
                            <w:pPr>
                              <w:spacing w:before="1"/>
                              <w:ind w:left="489"/>
                            </w:pPr>
                            <w:r>
                              <w:rPr>
                                <w:spacing w:val="-2"/>
                              </w:rPr>
                              <w:t>&lt;&lt;CERT_NO&gt;&gt;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BC2F6C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37.35pt;margin-top:32.75pt;width:139.15pt;height:37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" filled="f">
                <v:path arrowok="t"/>
                <v:textbox inset="0,0,0,0">
                  <w:txbxContent>
                    <w:p w14:paraId="579A7091" w14:textId="77777777" w:rsidR="00E8702A" w:rsidRDefault="00000000">
                      <w:pPr>
                        <w:spacing w:before="72"/>
                        <w:ind w:left="53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(Código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de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Barras)</w:t>
                      </w:r>
                    </w:p>
                    <w:p w14:paraId="5ADD4A22" w14:textId="77777777" w:rsidR="00E8702A" w:rsidRDefault="002346EA">
                      <w:pPr>
                        <w:spacing w:before="1"/>
                        <w:ind w:left="489"/>
                      </w:pPr>
                      <w:r>
                        <w:rPr>
                          <w:spacing w:val="-2"/>
                        </w:rPr>
                        <w:t>&lt;&lt;CERT_NO&gt;&gt;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(Traducción</w:t>
      </w:r>
      <w:r>
        <w:rPr>
          <w:spacing w:val="-5"/>
        </w:rPr>
        <w:t xml:space="preserve"> </w:t>
      </w:r>
      <w:r>
        <w:t>jurada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firma</w:t>
      </w:r>
      <w:r>
        <w:rPr>
          <w:spacing w:val="1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Sworn</w:t>
      </w:r>
      <w:proofErr w:type="spellEnd"/>
      <w:r>
        <w:rPr>
          <w:spacing w:val="-3"/>
        </w:rPr>
        <w:t xml:space="preserve"> </w:t>
      </w:r>
      <w:proofErr w:type="spellStart"/>
      <w:r>
        <w:t>translation</w:t>
      </w:r>
      <w:proofErr w:type="spellEnd"/>
      <w:r>
        <w:rPr>
          <w:spacing w:val="1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52590760" w14:textId="77777777" w:rsidR="00E8702A" w:rsidRDefault="00E8702A">
      <w:pPr>
        <w:pStyle w:val="BodyText"/>
      </w:pPr>
    </w:p>
    <w:p w14:paraId="3C7CD520" w14:textId="77777777" w:rsidR="00E8702A" w:rsidRDefault="00E8702A">
      <w:pPr>
        <w:pStyle w:val="BodyText"/>
      </w:pPr>
    </w:p>
    <w:p w14:paraId="1C091201" w14:textId="77777777" w:rsidR="00E8702A" w:rsidRDefault="00E8702A">
      <w:pPr>
        <w:pStyle w:val="BodyText"/>
      </w:pPr>
    </w:p>
    <w:p w14:paraId="230480FD" w14:textId="77777777" w:rsidR="00E8702A" w:rsidRDefault="00000000">
      <w:pPr>
        <w:pStyle w:val="Heading1"/>
        <w:spacing w:line="242" w:lineRule="auto"/>
        <w:ind w:left="3404" w:right="2846" w:firstLine="922"/>
      </w:pPr>
      <w:r>
        <w:t>GOBIERNO DE LA INDIA MINISTERIO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ASUNTOS</w:t>
      </w:r>
      <w:r>
        <w:rPr>
          <w:spacing w:val="-15"/>
        </w:rPr>
        <w:t xml:space="preserve"> </w:t>
      </w:r>
      <w:r>
        <w:t>EXTERIORES</w:t>
      </w:r>
    </w:p>
    <w:p w14:paraId="7ED52E77" w14:textId="77777777" w:rsidR="00E8702A" w:rsidRDefault="00000000">
      <w:pPr>
        <w:spacing w:line="271" w:lineRule="exact"/>
        <w:ind w:left="2631"/>
        <w:rPr>
          <w:b/>
          <w:sz w:val="24"/>
        </w:rPr>
      </w:pPr>
      <w:r>
        <w:rPr>
          <w:b/>
          <w:sz w:val="24"/>
        </w:rPr>
        <w:t>OFICINA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REGIONAL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PASAPORTES,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CHANDIGARH</w:t>
      </w:r>
    </w:p>
    <w:p w14:paraId="53649326" w14:textId="77777777" w:rsidR="00E8702A" w:rsidRDefault="00E8702A">
      <w:pPr>
        <w:pStyle w:val="BodyText"/>
        <w:rPr>
          <w:b/>
        </w:rPr>
      </w:pPr>
    </w:p>
    <w:p w14:paraId="546E05AD" w14:textId="77777777" w:rsidR="00E8702A" w:rsidRDefault="00E8702A">
      <w:pPr>
        <w:pStyle w:val="BodyText"/>
        <w:spacing w:before="3"/>
        <w:rPr>
          <w:b/>
        </w:rPr>
      </w:pPr>
    </w:p>
    <w:p w14:paraId="1BDC94C4" w14:textId="77777777" w:rsidR="00E8702A" w:rsidRDefault="00000000">
      <w:pPr>
        <w:pStyle w:val="BodyText"/>
        <w:tabs>
          <w:tab w:val="left" w:pos="6660"/>
        </w:tabs>
        <w:spacing w:line="275" w:lineRule="exact"/>
        <w:ind w:left="360"/>
      </w:pPr>
      <w:r>
        <w:t>Teléfono:</w:t>
      </w:r>
      <w:r>
        <w:rPr>
          <w:spacing w:val="-2"/>
        </w:rPr>
        <w:t xml:space="preserve"> 01722624987</w:t>
      </w:r>
      <w:r>
        <w:tab/>
        <w:t>OFICINA</w:t>
      </w:r>
      <w:r>
        <w:rPr>
          <w:spacing w:val="-7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PASAPORTES,</w:t>
      </w:r>
    </w:p>
    <w:p w14:paraId="7843F1A6" w14:textId="77777777" w:rsidR="00E8702A" w:rsidRDefault="00000000">
      <w:pPr>
        <w:pStyle w:val="BodyText"/>
        <w:tabs>
          <w:tab w:val="left" w:pos="6660"/>
        </w:tabs>
        <w:spacing w:line="275" w:lineRule="exact"/>
        <w:ind w:left="360"/>
      </w:pPr>
      <w:r>
        <w:t>FAX:</w:t>
      </w:r>
      <w:r>
        <w:rPr>
          <w:spacing w:val="1"/>
        </w:rPr>
        <w:t xml:space="preserve"> </w:t>
      </w:r>
      <w:r>
        <w:rPr>
          <w:spacing w:val="-2"/>
        </w:rPr>
        <w:t>01722601863</w:t>
      </w:r>
      <w:r>
        <w:tab/>
        <w:t>SCO</w:t>
      </w:r>
      <w:r>
        <w:rPr>
          <w:spacing w:val="-7"/>
        </w:rPr>
        <w:t xml:space="preserve"> </w:t>
      </w:r>
      <w:r>
        <w:t>28-32,</w:t>
      </w:r>
      <w:r>
        <w:rPr>
          <w:spacing w:val="-1"/>
        </w:rPr>
        <w:t xml:space="preserve"> </w:t>
      </w:r>
      <w:r>
        <w:t>Sector</w:t>
      </w:r>
      <w:r>
        <w:rPr>
          <w:spacing w:val="-7"/>
        </w:rPr>
        <w:t xml:space="preserve"> </w:t>
      </w:r>
      <w:r>
        <w:t>34-A,</w:t>
      </w:r>
      <w:r>
        <w:rPr>
          <w:spacing w:val="-1"/>
        </w:rPr>
        <w:t xml:space="preserve"> </w:t>
      </w:r>
      <w:r>
        <w:t>Chandigarh-</w:t>
      </w:r>
      <w:r>
        <w:rPr>
          <w:spacing w:val="-2"/>
        </w:rPr>
        <w:t>160022.</w:t>
      </w:r>
    </w:p>
    <w:p w14:paraId="619A7453" w14:textId="77777777" w:rsidR="00E8702A" w:rsidRDefault="00000000">
      <w:pPr>
        <w:pStyle w:val="BodyText"/>
        <w:spacing w:before="5" w:line="237" w:lineRule="auto"/>
        <w:ind w:left="360" w:right="7341"/>
      </w:pPr>
      <w:r>
        <w:t>Correo:</w:t>
      </w:r>
      <w:r>
        <w:rPr>
          <w:spacing w:val="-15"/>
        </w:rPr>
        <w:t xml:space="preserve"> </w:t>
      </w:r>
      <w:hyperlink r:id="rId7">
        <w:r w:rsidR="00E8702A">
          <w:rPr>
            <w:color w:val="0000FF"/>
            <w:u w:val="single" w:color="0000FF"/>
          </w:rPr>
          <w:t>helpdesk@passportindia.gov.in</w:t>
        </w:r>
      </w:hyperlink>
      <w:r>
        <w:rPr>
          <w:color w:val="0000FF"/>
        </w:rPr>
        <w:t xml:space="preserve"> </w:t>
      </w:r>
      <w:r>
        <w:t>N.º de Atención: 1800-258-1800</w:t>
      </w:r>
    </w:p>
    <w:p w14:paraId="7D6D7A20" w14:textId="77777777" w:rsidR="00E8702A" w:rsidRDefault="00000000">
      <w:pPr>
        <w:pStyle w:val="BodyText"/>
        <w:spacing w:before="4" w:line="275" w:lineRule="exact"/>
        <w:ind w:left="360"/>
      </w:pPr>
      <w:r>
        <w:t>Web:</w:t>
      </w:r>
      <w:r>
        <w:rPr>
          <w:spacing w:val="-6"/>
        </w:rPr>
        <w:t xml:space="preserve"> </w:t>
      </w:r>
      <w:hyperlink r:id="rId8">
        <w:r w:rsidR="00E8702A">
          <w:rPr>
            <w:color w:val="0000FF"/>
            <w:spacing w:val="-2"/>
            <w:u w:val="single" w:color="0000FF"/>
          </w:rPr>
          <w:t>www.passportindia.gov.in</w:t>
        </w:r>
      </w:hyperlink>
    </w:p>
    <w:p w14:paraId="6BF325FE" w14:textId="77777777" w:rsidR="00E8702A" w:rsidRDefault="00000000">
      <w:pPr>
        <w:pStyle w:val="BodyText"/>
        <w:tabs>
          <w:tab w:val="left" w:pos="6660"/>
        </w:tabs>
        <w:spacing w:line="275" w:lineRule="exact"/>
        <w:ind w:left="360"/>
      </w:pPr>
      <w:r>
        <w:t>N.º de</w:t>
      </w:r>
      <w:r>
        <w:rPr>
          <w:spacing w:val="-4"/>
        </w:rPr>
        <w:t xml:space="preserve"> </w:t>
      </w:r>
      <w:r>
        <w:t>Expediente:</w:t>
      </w:r>
      <w:r>
        <w:rPr>
          <w:spacing w:val="3"/>
        </w:rPr>
        <w:t xml:space="preserve"> </w:t>
      </w:r>
      <w:r w:rsidR="002346EA">
        <w:rPr>
          <w:spacing w:val="-2"/>
        </w:rPr>
        <w:t>&lt;&lt;CERT_NO&gt;&gt;</w:t>
      </w:r>
      <w:r>
        <w:tab/>
        <w:t>Fecha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Emisión</w:t>
      </w:r>
      <w:r>
        <w:rPr>
          <w:spacing w:val="-4"/>
        </w:rPr>
        <w:t xml:space="preserve"> </w:t>
      </w:r>
      <w:r>
        <w:t>del Certificado:</w:t>
      </w:r>
      <w:r>
        <w:rPr>
          <w:spacing w:val="1"/>
        </w:rPr>
        <w:t xml:space="preserve"> </w:t>
      </w:r>
      <w:r w:rsidR="002346EA">
        <w:rPr>
          <w:spacing w:val="-2"/>
        </w:rPr>
        <w:t>&lt;&lt;1_DATE&gt;&gt;</w:t>
      </w:r>
    </w:p>
    <w:p w14:paraId="6A057197" w14:textId="77777777" w:rsidR="00E8702A" w:rsidRDefault="00E8702A">
      <w:pPr>
        <w:pStyle w:val="BodyText"/>
      </w:pPr>
    </w:p>
    <w:p w14:paraId="6DE3927B" w14:textId="77777777" w:rsidR="00E8702A" w:rsidRDefault="00E8702A">
      <w:pPr>
        <w:pStyle w:val="BodyText"/>
        <w:spacing w:before="2"/>
      </w:pPr>
    </w:p>
    <w:p w14:paraId="4E7776B6" w14:textId="77777777" w:rsidR="00E8702A" w:rsidRDefault="00000000">
      <w:pPr>
        <w:pStyle w:val="Heading1"/>
        <w:ind w:right="5"/>
        <w:jc w:val="center"/>
      </w:pPr>
      <w:r>
        <w:rPr>
          <w:u w:val="thick"/>
        </w:rPr>
        <w:t>CERTIFICADO</w:t>
      </w:r>
      <w:r>
        <w:rPr>
          <w:spacing w:val="-9"/>
          <w:u w:val="thick"/>
        </w:rPr>
        <w:t xml:space="preserve"> </w:t>
      </w:r>
      <w:r>
        <w:rPr>
          <w:u w:val="thick"/>
        </w:rPr>
        <w:t>DE</w:t>
      </w:r>
      <w:r>
        <w:rPr>
          <w:spacing w:val="-12"/>
          <w:u w:val="thick"/>
        </w:rPr>
        <w:t xml:space="preserve"> </w:t>
      </w:r>
      <w:r>
        <w:rPr>
          <w:u w:val="thick"/>
        </w:rPr>
        <w:t>ANTECEDENTES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POLICIALES</w:t>
      </w:r>
    </w:p>
    <w:p w14:paraId="581211E3" w14:textId="77777777" w:rsidR="00E8702A" w:rsidRDefault="00E8702A">
      <w:pPr>
        <w:pStyle w:val="BodyText"/>
        <w:spacing w:before="5"/>
        <w:rPr>
          <w:b/>
        </w:rPr>
      </w:pPr>
    </w:p>
    <w:p w14:paraId="48450F46" w14:textId="77777777" w:rsidR="00E8702A" w:rsidRDefault="00000000">
      <w:pPr>
        <w:pStyle w:val="BodyText"/>
        <w:spacing w:line="276" w:lineRule="auto"/>
        <w:ind w:left="360" w:right="535"/>
        <w:jc w:val="both"/>
      </w:pPr>
      <w:r>
        <w:t>Este certificado</w:t>
      </w:r>
      <w:r>
        <w:rPr>
          <w:spacing w:val="-1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que no</w:t>
      </w:r>
      <w:r>
        <w:rPr>
          <w:spacing w:val="-1"/>
        </w:rPr>
        <w:t xml:space="preserve"> </w:t>
      </w:r>
      <w:r>
        <w:t>existe información</w:t>
      </w:r>
      <w:r>
        <w:rPr>
          <w:spacing w:val="-1"/>
        </w:rPr>
        <w:t xml:space="preserve"> </w:t>
      </w:r>
      <w:r>
        <w:t>adversa en contra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 w:rsidR="008B53E4">
        <w:t>&lt;&lt;TITLE&gt;&gt;</w:t>
      </w:r>
      <w:r>
        <w:t xml:space="preserve"> </w:t>
      </w:r>
      <w:r w:rsidR="002346EA">
        <w:t>&lt;&lt;NAME&gt;&gt;</w:t>
      </w:r>
      <w:r>
        <w:t xml:space="preserve"> </w:t>
      </w:r>
      <w:r w:rsidR="00B25A34">
        <w:t xml:space="preserve">&lt;&lt;RELATION&gt;&gt; </w:t>
      </w:r>
      <w:r w:rsidR="002346EA">
        <w:t>&lt;&lt;FATHER&gt;&gt;</w:t>
      </w:r>
      <w:r>
        <w:t>,</w:t>
      </w:r>
      <w:r>
        <w:rPr>
          <w:spacing w:val="-10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pasaporte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India</w:t>
      </w:r>
      <w:r>
        <w:rPr>
          <w:spacing w:val="-12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N.º</w:t>
      </w:r>
      <w:r>
        <w:rPr>
          <w:spacing w:val="-9"/>
        </w:rPr>
        <w:t xml:space="preserve"> </w:t>
      </w:r>
      <w:r w:rsidR="002346EA">
        <w:t>&lt;&lt;PASSPORT&gt;&gt;</w:t>
      </w:r>
      <w:r>
        <w:t>,</w:t>
      </w:r>
      <w:r>
        <w:rPr>
          <w:spacing w:val="-14"/>
        </w:rPr>
        <w:t xml:space="preserve"> </w:t>
      </w:r>
      <w:r>
        <w:t>emitido</w:t>
      </w:r>
      <w:r>
        <w:rPr>
          <w:spacing w:val="-12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CHANDIGARH, el</w:t>
      </w:r>
      <w:r>
        <w:rPr>
          <w:spacing w:val="-5"/>
        </w:rPr>
        <w:t xml:space="preserve"> </w:t>
      </w:r>
      <w:r w:rsidR="002346EA">
        <w:t>&lt;&lt;2_DATE&gt;&gt;</w:t>
      </w:r>
      <w:r>
        <w:rPr>
          <w:spacing w:val="-6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haga</w:t>
      </w:r>
      <w:r>
        <w:rPr>
          <w:spacing w:val="-6"/>
        </w:rPr>
        <w:t xml:space="preserve"> </w:t>
      </w:r>
      <w:r>
        <w:t>inelegible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 w:rsidR="002346EA">
        <w:t xml:space="preserve">&lt;&lt;TYPE&gt;&gt; </w:t>
      </w:r>
      <w:r>
        <w:t>para el</w:t>
      </w:r>
      <w:r>
        <w:rPr>
          <w:spacing w:val="40"/>
        </w:rPr>
        <w:t xml:space="preserve"> </w:t>
      </w:r>
      <w:r>
        <w:t>REINO DE ESPAÑA.</w:t>
      </w:r>
    </w:p>
    <w:p w14:paraId="1C67DA28" w14:textId="77777777" w:rsidR="00E8702A" w:rsidRDefault="00E8702A">
      <w:pPr>
        <w:pStyle w:val="BodyText"/>
        <w:spacing w:before="34"/>
      </w:pPr>
    </w:p>
    <w:p w14:paraId="5728EF52" w14:textId="77777777" w:rsidR="00E8702A" w:rsidRDefault="00000000">
      <w:pPr>
        <w:pStyle w:val="BodyText"/>
        <w:ind w:left="360"/>
        <w:jc w:val="both"/>
      </w:pPr>
      <w:r>
        <w:t>Este</w:t>
      </w:r>
      <w:r>
        <w:rPr>
          <w:spacing w:val="-2"/>
        </w:rPr>
        <w:t xml:space="preserve"> </w:t>
      </w:r>
      <w:r>
        <w:t>certificado</w:t>
      </w:r>
      <w:r>
        <w:rPr>
          <w:spacing w:val="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válido</w:t>
      </w:r>
      <w:r>
        <w:rPr>
          <w:spacing w:val="1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ningún</w:t>
      </w:r>
      <w:r>
        <w:rPr>
          <w:spacing w:val="-5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propósito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rPr>
          <w:spacing w:val="-2"/>
        </w:rPr>
        <w:t>país.</w:t>
      </w:r>
    </w:p>
    <w:p w14:paraId="5871FEDE" w14:textId="77777777" w:rsidR="00E8702A" w:rsidRDefault="00E8702A">
      <w:pPr>
        <w:pStyle w:val="BodyText"/>
      </w:pPr>
    </w:p>
    <w:p w14:paraId="284B81F0" w14:textId="77777777" w:rsidR="00E8702A" w:rsidRDefault="00E8702A">
      <w:pPr>
        <w:pStyle w:val="BodyText"/>
        <w:spacing w:before="46"/>
      </w:pPr>
    </w:p>
    <w:p w14:paraId="73C48E41" w14:textId="77777777" w:rsidR="00E8702A" w:rsidRDefault="00000000">
      <w:pPr>
        <w:pStyle w:val="BodyText"/>
        <w:spacing w:line="275" w:lineRule="exact"/>
        <w:ind w:right="350"/>
        <w:jc w:val="right"/>
      </w:pPr>
      <w:r>
        <w:rPr>
          <w:spacing w:val="-2"/>
        </w:rPr>
        <w:t>(Firma)</w:t>
      </w:r>
    </w:p>
    <w:p w14:paraId="56924B0C" w14:textId="77777777" w:rsidR="00E8702A" w:rsidRDefault="00000000">
      <w:pPr>
        <w:pStyle w:val="BodyText"/>
        <w:tabs>
          <w:tab w:val="left" w:pos="9060"/>
        </w:tabs>
        <w:spacing w:line="274" w:lineRule="exact"/>
        <w:ind w:right="445"/>
        <w:jc w:val="right"/>
      </w:pPr>
      <w:r>
        <w:t>Ministerio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Asuntos</w:t>
      </w:r>
      <w:r>
        <w:rPr>
          <w:spacing w:val="-4"/>
        </w:rPr>
        <w:t xml:space="preserve"> </w:t>
      </w:r>
      <w:r>
        <w:rPr>
          <w:spacing w:val="-2"/>
        </w:rPr>
        <w:t>Exteriores</w:t>
      </w:r>
      <w:r>
        <w:tab/>
        <w:t>Juhi</w:t>
      </w:r>
      <w:r>
        <w:rPr>
          <w:spacing w:val="-2"/>
        </w:rPr>
        <w:t xml:space="preserve"> </w:t>
      </w:r>
      <w:r>
        <w:t>Jalota,</w:t>
      </w:r>
      <w:r>
        <w:rPr>
          <w:spacing w:val="-3"/>
        </w:rPr>
        <w:t xml:space="preserve"> </w:t>
      </w:r>
      <w:r>
        <w:rPr>
          <w:spacing w:val="-2"/>
        </w:rPr>
        <w:t>I.F.S</w:t>
      </w:r>
    </w:p>
    <w:p w14:paraId="4555F9BB" w14:textId="77777777" w:rsidR="00E8702A" w:rsidRDefault="00000000">
      <w:pPr>
        <w:pStyle w:val="BodyText"/>
        <w:tabs>
          <w:tab w:val="left" w:pos="6299"/>
        </w:tabs>
        <w:spacing w:line="275" w:lineRule="exact"/>
        <w:ind w:right="368"/>
        <w:jc w:val="right"/>
      </w:pPr>
      <w:r>
        <w:rPr>
          <w:spacing w:val="-2"/>
        </w:rPr>
        <w:t>16101</w:t>
      </w:r>
      <w:r>
        <w:tab/>
      </w:r>
      <w:proofErr w:type="gramStart"/>
      <w:r>
        <w:t>Oficial</w:t>
      </w:r>
      <w:proofErr w:type="gramEnd"/>
      <w:r>
        <w:rPr>
          <w:spacing w:val="-1"/>
        </w:rPr>
        <w:t xml:space="preserve"> </w:t>
      </w:r>
      <w:r>
        <w:t>adjunto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pasaportesy</w:t>
      </w:r>
      <w:proofErr w:type="spellEnd"/>
      <w:r>
        <w:t xml:space="preserve"> </w:t>
      </w:r>
      <w:proofErr w:type="gramStart"/>
      <w:r>
        <w:t>Jefe</w:t>
      </w:r>
      <w:proofErr w:type="gram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Oficina</w:t>
      </w:r>
    </w:p>
    <w:p w14:paraId="0E5A43C4" w14:textId="77777777" w:rsidR="00E8702A" w:rsidRDefault="00000000">
      <w:pPr>
        <w:pStyle w:val="BodyText"/>
        <w:tabs>
          <w:tab w:val="left" w:pos="7783"/>
        </w:tabs>
        <w:spacing w:before="2" w:line="275" w:lineRule="exact"/>
        <w:ind w:right="358"/>
        <w:jc w:val="right"/>
      </w:pPr>
      <w:r>
        <w:t>Gobierno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India</w:t>
      </w:r>
      <w:r>
        <w:tab/>
        <w:t>Oficina</w:t>
      </w:r>
      <w:r>
        <w:rPr>
          <w:spacing w:val="-7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Pasaportes</w:t>
      </w:r>
    </w:p>
    <w:p w14:paraId="37E67EF6" w14:textId="77777777" w:rsidR="00E8702A" w:rsidRDefault="00000000">
      <w:pPr>
        <w:pStyle w:val="BodyText"/>
        <w:spacing w:line="275" w:lineRule="exact"/>
        <w:ind w:right="431"/>
        <w:jc w:val="right"/>
      </w:pPr>
      <w:r>
        <w:rPr>
          <w:spacing w:val="-2"/>
        </w:rPr>
        <w:t>Chandigarh</w:t>
      </w:r>
    </w:p>
    <w:p w14:paraId="20A16528" w14:textId="77777777" w:rsidR="00E8702A" w:rsidRDefault="00000000">
      <w:pPr>
        <w:pStyle w:val="BodyText"/>
        <w:tabs>
          <w:tab w:val="left" w:pos="7274"/>
        </w:tabs>
        <w:spacing w:before="3"/>
        <w:ind w:right="376"/>
        <w:jc w:val="right"/>
      </w:pPr>
      <w:r>
        <w:t>Sello de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Oficina</w:t>
      </w:r>
      <w:r>
        <w:rPr>
          <w:spacing w:val="-4"/>
        </w:rPr>
        <w:t xml:space="preserve"> </w:t>
      </w:r>
      <w:r>
        <w:rPr>
          <w:spacing w:val="-2"/>
        </w:rPr>
        <w:t>Emisora</w:t>
      </w:r>
      <w:r>
        <w:tab/>
        <w:t>Firma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Autoridad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Pasaportes</w:t>
      </w:r>
    </w:p>
    <w:p w14:paraId="6AB27570" w14:textId="77777777" w:rsidR="00E8702A" w:rsidRDefault="00E8702A">
      <w:pPr>
        <w:pStyle w:val="BodyText"/>
        <w:jc w:val="right"/>
        <w:sectPr w:rsidR="00E8702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2140" w:right="360" w:bottom="3200" w:left="360" w:header="832" w:footer="3005" w:gutter="0"/>
          <w:pgNumType w:start="1"/>
          <w:cols w:space="720"/>
        </w:sectPr>
      </w:pPr>
    </w:p>
    <w:p w14:paraId="5B503595" w14:textId="77777777" w:rsidR="00E8702A" w:rsidRDefault="00E8702A">
      <w:pPr>
        <w:pStyle w:val="BodyText"/>
        <w:spacing w:before="3"/>
        <w:rPr>
          <w:sz w:val="4"/>
        </w:rPr>
      </w:pPr>
    </w:p>
    <w:p w14:paraId="2F24848C" w14:textId="77777777" w:rsidR="00E8702A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3CBED6" wp14:editId="3371E5AB">
                <wp:extent cx="6894830" cy="889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8890"/>
                          <a:chOff x="0" y="0"/>
                          <a:chExt cx="6894830" cy="88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9483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8890">
                                <a:moveTo>
                                  <a:pt x="6894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894830" y="8890"/>
                                </a:lnTo>
                                <a:lnTo>
                                  <a:pt x="6894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5BB70" id="Group 14" o:spid="_x0000_s1026" style="width:542.9pt;height:.7pt;mso-position-horizontal-relative:char;mso-position-vertical-relative:line" coordsize="68948,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">
                <v:shape id="Graphic 15" o:spid="_x0000_s1027" style="position:absolute;width:68948;height:88;visibility:visible;mso-wrap-style:square;v-text-anchor:top" coordsize="6894830,8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" path="m6894830,l,,,8890r6894830,l689483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6FDCC86" w14:textId="77777777" w:rsidR="00E8702A" w:rsidRDefault="00000000">
      <w:pPr>
        <w:spacing w:line="151" w:lineRule="exact"/>
        <w:ind w:left="4" w:right="9"/>
        <w:jc w:val="center"/>
        <w:rPr>
          <w:rFonts w:ascii="Arial" w:hAnsi="Arial"/>
          <w:b/>
          <w:sz w:val="14"/>
        </w:rPr>
      </w:pPr>
      <w:r>
        <w:rPr>
          <w:rFonts w:ascii="Arial" w:hAnsi="Arial"/>
          <w:b/>
          <w:sz w:val="14"/>
        </w:rPr>
        <w:t>Móvil: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+91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rFonts w:ascii="Arial" w:hAnsi="Arial"/>
          <w:b/>
          <w:sz w:val="14"/>
        </w:rPr>
        <w:t>9820076770</w:t>
      </w:r>
      <w:r>
        <w:rPr>
          <w:rFonts w:ascii="Arial" w:hAnsi="Arial"/>
          <w:b/>
          <w:spacing w:val="16"/>
          <w:sz w:val="14"/>
        </w:rPr>
        <w:t xml:space="preserve"> </w:t>
      </w:r>
      <w:hyperlink r:id="rId15">
        <w:r w:rsidR="00E8702A">
          <w:rPr>
            <w:rFonts w:ascii="Arial" w:hAnsi="Arial"/>
            <w:b/>
            <w:color w:val="0000FF"/>
            <w:sz w:val="14"/>
            <w:u w:val="single" w:color="0000FF"/>
          </w:rPr>
          <w:t>Email-</w:t>
        </w:r>
        <w:r w:rsidR="00E8702A">
          <w:rPr>
            <w:rFonts w:ascii="Arial" w:hAnsi="Arial"/>
            <w:b/>
            <w:color w:val="0000FF"/>
            <w:spacing w:val="-2"/>
            <w:sz w:val="14"/>
            <w:u w:val="single" w:color="0000FF"/>
          </w:rPr>
          <w:t>team@academiaespanol.com</w:t>
        </w:r>
      </w:hyperlink>
    </w:p>
    <w:p w14:paraId="719BE61A" w14:textId="77777777" w:rsidR="00E8702A" w:rsidRDefault="00000000">
      <w:pPr>
        <w:tabs>
          <w:tab w:val="left" w:pos="4340"/>
          <w:tab w:val="left" w:pos="10866"/>
        </w:tabs>
        <w:spacing w:line="160" w:lineRule="exact"/>
        <w:ind w:left="4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  <w:u w:val="single"/>
        </w:rPr>
        <w:tab/>
        <w:t>Numero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TIJ</w:t>
      </w:r>
      <w:r>
        <w:rPr>
          <w:rFonts w:ascii="Arial"/>
          <w:b/>
          <w:spacing w:val="-6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9498</w:t>
      </w:r>
      <w:r>
        <w:rPr>
          <w:rFonts w:ascii="Arial"/>
          <w:b/>
          <w:spacing w:val="-10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NIF</w:t>
      </w:r>
      <w:r>
        <w:rPr>
          <w:rFonts w:ascii="Arial"/>
          <w:b/>
          <w:spacing w:val="-9"/>
          <w:sz w:val="14"/>
          <w:u w:val="single"/>
        </w:rPr>
        <w:t xml:space="preserve"> </w:t>
      </w:r>
      <w:r>
        <w:rPr>
          <w:rFonts w:ascii="Arial"/>
          <w:b/>
          <w:sz w:val="14"/>
          <w:u w:val="single"/>
        </w:rPr>
        <w:t>78499376-</w:t>
      </w:r>
      <w:r>
        <w:rPr>
          <w:rFonts w:ascii="Arial"/>
          <w:b/>
          <w:spacing w:val="-10"/>
          <w:sz w:val="14"/>
          <w:u w:val="single"/>
        </w:rPr>
        <w:t>P</w:t>
      </w:r>
      <w:r>
        <w:rPr>
          <w:rFonts w:ascii="Arial"/>
          <w:b/>
          <w:sz w:val="14"/>
          <w:u w:val="single"/>
        </w:rPr>
        <w:tab/>
      </w:r>
    </w:p>
    <w:p w14:paraId="04D760D8" w14:textId="77777777" w:rsidR="00E8702A" w:rsidRDefault="00000000">
      <w:pPr>
        <w:pStyle w:val="BodyText"/>
        <w:spacing w:before="87"/>
        <w:jc w:val="center"/>
      </w:pPr>
      <w:r>
        <w:t>(Traducción</w:t>
      </w:r>
      <w:r>
        <w:rPr>
          <w:spacing w:val="-5"/>
        </w:rPr>
        <w:t xml:space="preserve"> </w:t>
      </w:r>
      <w:r>
        <w:t>jurada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firma</w:t>
      </w:r>
      <w:r>
        <w:rPr>
          <w:spacing w:val="1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Sworn</w:t>
      </w:r>
      <w:proofErr w:type="spellEnd"/>
      <w:r>
        <w:rPr>
          <w:spacing w:val="-3"/>
        </w:rPr>
        <w:t xml:space="preserve"> </w:t>
      </w:r>
      <w:proofErr w:type="spellStart"/>
      <w:r>
        <w:t>translation</w:t>
      </w:r>
      <w:proofErr w:type="spellEnd"/>
      <w:r>
        <w:rPr>
          <w:spacing w:val="1"/>
        </w:rPr>
        <w:t xml:space="preserve"> </w:t>
      </w:r>
      <w:proofErr w:type="spellStart"/>
      <w:r>
        <w:t>with</w:t>
      </w:r>
      <w:proofErr w:type="spellEnd"/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signature</w:t>
      </w:r>
      <w:proofErr w:type="spellEnd"/>
      <w:r>
        <w:rPr>
          <w:spacing w:val="-2"/>
        </w:rPr>
        <w:t>)</w:t>
      </w:r>
    </w:p>
    <w:p w14:paraId="55AAF970" w14:textId="77777777" w:rsidR="00E8702A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384A75D" wp14:editId="2CBF08C9">
                <wp:simplePos x="0" y="0"/>
                <wp:positionH relativeFrom="page">
                  <wp:posOffset>1071562</wp:posOffset>
                </wp:positionH>
                <wp:positionV relativeFrom="paragraph">
                  <wp:posOffset>175041</wp:posOffset>
                </wp:positionV>
                <wp:extent cx="5393055" cy="5544820"/>
                <wp:effectExtent l="0" t="0" r="4445" b="508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8483" cy="5535295"/>
                          <a:chOff x="4762" y="4762"/>
                          <a:chExt cx="5388483" cy="55352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368925" cy="553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8925" h="5535295">
                                <a:moveTo>
                                  <a:pt x="0" y="5535041"/>
                                </a:moveTo>
                                <a:lnTo>
                                  <a:pt x="5368798" y="5535041"/>
                                </a:lnTo>
                                <a:lnTo>
                                  <a:pt x="536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3504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98790" y="68104"/>
                            <a:ext cx="2403475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CF9C4" w14:textId="77777777" w:rsidR="00E8702A" w:rsidRDefault="00000000">
                              <w:pPr>
                                <w:ind w:left="149" w:right="181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GOBIERNO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INDIA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APOSTILLA</w:t>
                              </w:r>
                            </w:p>
                            <w:p w14:paraId="54A6A0EE" w14:textId="77777777" w:rsidR="00E8702A" w:rsidRDefault="00000000">
                              <w:pPr>
                                <w:spacing w:before="186"/>
                                <w:ind w:right="18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Convention</w:t>
                              </w:r>
                              <w:proofErr w:type="spellEnd"/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Haye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Octobre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1961)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1671" y="796830"/>
                            <a:ext cx="2616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3EFA6" w14:textId="77777777" w:rsidR="00E8702A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País: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76160" y="796830"/>
                            <a:ext cx="157988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B991B" w14:textId="77777777" w:rsidR="00E8702A" w:rsidRDefault="00000000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REPÚBLICA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3454" y="1065054"/>
                            <a:ext cx="4130040" cy="270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A9C4A" w14:textId="77777777" w:rsidR="00E8702A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Este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tipo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público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es</w:t>
                              </w:r>
                            </w:p>
                            <w:p w14:paraId="341AA3C4" w14:textId="77777777" w:rsidR="00E8702A" w:rsidRDefault="00E8702A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D096AB8" w14:textId="77777777" w:rsidR="00E8702A" w:rsidRDefault="00000000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CERTIFICADO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ANTECEDENTES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POLICIALES</w:t>
                              </w:r>
                            </w:p>
                            <w:p w14:paraId="6D5010D9" w14:textId="77777777" w:rsidR="00E8702A" w:rsidRDefault="00E8702A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33A34659" w14:textId="77777777" w:rsidR="00E8702A" w:rsidRDefault="00000000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sido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firmado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JUHI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JALOTA</w:t>
                              </w:r>
                            </w:p>
                            <w:p w14:paraId="19CEA55E" w14:textId="77777777" w:rsidR="00E8702A" w:rsidRDefault="00000000">
                              <w:pPr>
                                <w:spacing w:before="22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actuando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capacidad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3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DPO</w:t>
                              </w:r>
                            </w:p>
                            <w:p w14:paraId="27AAC33E" w14:textId="77777777" w:rsidR="00E8702A" w:rsidRDefault="00E8702A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5D10EEEC" w14:textId="77777777" w:rsidR="00E8702A" w:rsidRDefault="00000000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sello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RPO,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CHANDIGARH</w:t>
                              </w:r>
                            </w:p>
                            <w:p w14:paraId="6DAAC5EC" w14:textId="77777777" w:rsidR="00E8702A" w:rsidRDefault="00E8702A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4B77E80B" w14:textId="77777777" w:rsidR="00E8702A" w:rsidRDefault="00000000">
                              <w:pPr>
                                <w:ind w:left="364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Certificado</w:t>
                              </w:r>
                            </w:p>
                            <w:p w14:paraId="520DCAD5" w14:textId="77777777" w:rsidR="00E8702A" w:rsidRDefault="00000000">
                              <w:pPr>
                                <w:spacing w:before="19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DELHI,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0C1075">
                                <w:rPr>
                                  <w:b/>
                                  <w:sz w:val="20"/>
                                </w:rPr>
                                <w:t>&lt;&lt;APOSTILLE_DATE&gt;&gt;</w:t>
                              </w:r>
                            </w:p>
                            <w:p w14:paraId="762B293D" w14:textId="77777777" w:rsidR="00E8702A" w:rsidRDefault="00000000">
                              <w:pPr>
                                <w:spacing w:before="20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OFICIAL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SECCIÓN,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MINISTERIO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ASUNTOS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EXTERIORES</w:t>
                              </w:r>
                            </w:p>
                            <w:p w14:paraId="70D9FD85" w14:textId="77777777" w:rsidR="00E8702A" w:rsidRDefault="00000000">
                              <w:pPr>
                                <w:spacing w:before="20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N.º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referencia: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="002346EA">
                                <w:rPr>
                                  <w:b/>
                                  <w:spacing w:val="-2"/>
                                  <w:sz w:val="20"/>
                                </w:rPr>
                                <w:t>&lt;&lt;REFERENCE_NO&gt;&gt;</w:t>
                              </w:r>
                            </w:p>
                            <w:p w14:paraId="75DFDAF6" w14:textId="77777777" w:rsidR="00E8702A" w:rsidRDefault="00000000">
                              <w:pPr>
                                <w:spacing w:before="19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 ha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emitido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2346EA"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="002346EA" w:rsidRPr="002346EA">
                                <w:rPr>
                                  <w:b/>
                                  <w:bCs/>
                                </w:rPr>
                                <w:t>&lt;&lt;NAME&gt;&gt;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654615" y="4049935"/>
                            <a:ext cx="1738630" cy="68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96DC37" w14:textId="77777777" w:rsidR="00E8702A" w:rsidRDefault="00000000">
                              <w:pPr>
                                <w:spacing w:line="223" w:lineRule="exact"/>
                                <w:ind w:left="157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Sello</w:t>
                              </w:r>
                            </w:p>
                            <w:p w14:paraId="688B0C49" w14:textId="77777777" w:rsidR="00E8702A" w:rsidRDefault="00E8702A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39633259" w14:textId="0489F479" w:rsidR="00E8702A" w:rsidRDefault="000C1075">
                              <w:pPr>
                                <w:ind w:right="48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&lt;&lt;OFF_SIGN&gt;&gt;</w:t>
                              </w:r>
                            </w:p>
                            <w:p w14:paraId="2D8F5467" w14:textId="77777777" w:rsidR="00E8702A" w:rsidRDefault="00000000">
                              <w:pPr>
                                <w:spacing w:before="182"/>
                                <w:ind w:right="45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Oficial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Sección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(Legalización)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80753" y="4692644"/>
                            <a:ext cx="17145" cy="13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9AFBD6" w14:textId="77777777" w:rsidR="00E8702A" w:rsidRDefault="00000000">
                              <w:pPr>
                                <w:spacing w:line="21" w:lineRule="exact"/>
                                <w:rPr>
                                  <w:b/>
                                  <w:sz w:val="2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770439" y="4861084"/>
                            <a:ext cx="1621155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3D934" w14:textId="77777777" w:rsidR="00E8702A" w:rsidRDefault="00000000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Oficina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Regional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Pasaportes</w:t>
                              </w:r>
                            </w:p>
                            <w:p w14:paraId="00709FF3" w14:textId="77777777" w:rsidR="00E8702A" w:rsidRDefault="00000000">
                              <w:pPr>
                                <w:spacing w:before="202"/>
                                <w:ind w:left="14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Nueva</w:t>
                              </w:r>
                              <w:r>
                                <w:rPr>
                                  <w:spacing w:val="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Delhi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815149" y="4255350"/>
                            <a:ext cx="1575435" cy="8788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D203CE" w14:textId="77777777" w:rsidR="00E8702A" w:rsidRDefault="00000000">
                              <w:pPr>
                                <w:spacing w:before="74"/>
                                <w:ind w:left="170" w:right="16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Sello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Ministerio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 Asuntos Exteriores Gobierno de la India Nueva Delhi</w:t>
                              </w:r>
                              <w:r>
                                <w:rPr>
                                  <w:sz w:val="20"/>
                                </w:rPr>
                                <w:br/>
                                <w:t xml:space="preserve">0I </w:t>
                              </w:r>
                              <w:r w:rsidR="000C1075">
                                <w:rPr>
                                  <w:sz w:val="20"/>
                                </w:rPr>
                                <w:t>&lt;&lt;0I_NO&gt;&gt;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84A75D" id="Group 16" o:spid="_x0000_s1027" style="position:absolute;margin-left:84.35pt;margin-top:13.8pt;width:424.65pt;height:436.6pt;z-index:-15727104;mso-wrap-distance-left:0;mso-wrap-distance-right:0;mso-position-horizontal-relative:page;mso-width-relative:margin;mso-height-relative:margin" coordorigin="47,47" coordsize="53884,553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">
                <v:shape id="Graphic 17" o:spid="_x0000_s1028" style="position:absolute;left:47;top:47;width:53689;height:55353;visibility:visible;mso-wrap-style:square;v-text-anchor:top" coordsize="5368925,55352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" path="m,5535041r5368798,l5368798,,,,,5535041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left:14987;top:681;width:24035;height:55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4A1CF9C4" w14:textId="77777777" w:rsidR="00E8702A" w:rsidRDefault="00000000">
                        <w:pPr>
                          <w:ind w:left="149" w:right="18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GOBIERNO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INDIA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APOSTILLA</w:t>
                        </w:r>
                      </w:p>
                      <w:p w14:paraId="54A6A0EE" w14:textId="77777777" w:rsidR="00E8702A" w:rsidRDefault="00000000">
                        <w:pPr>
                          <w:spacing w:before="186"/>
                          <w:ind w:right="1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sz w:val="20"/>
                          </w:rPr>
                          <w:t>Convention</w:t>
                        </w:r>
                        <w:proofErr w:type="spellEnd"/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Haye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du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5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Octobre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1961)</w:t>
                        </w:r>
                      </w:p>
                    </w:txbxContent>
                  </v:textbox>
                </v:shape>
                <v:shape id="Textbox 19" o:spid="_x0000_s1030" type="#_x0000_t202" style="position:absolute;left:1116;top:7968;width:2616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0A43EFA6" w14:textId="77777777" w:rsidR="00E8702A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País:</w:t>
                        </w:r>
                      </w:p>
                    </w:txbxContent>
                  </v:textbox>
                </v:shape>
                <v:shape id="Textbox 20" o:spid="_x0000_s1031" type="#_x0000_t202" style="position:absolute;left:7761;top:7968;width:15799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135B991B" w14:textId="77777777" w:rsidR="00E8702A" w:rsidRDefault="00000000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REPÚBLICA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v:shape id="Textbox 21" o:spid="_x0000_s1032" type="#_x0000_t202" style="position:absolute;left:534;top:10650;width:41300;height:270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" filled="f" stroked="f">
                  <v:textbox inset="0,0,0,0">
                    <w:txbxContent>
                      <w:p w14:paraId="6A0A9C4A" w14:textId="77777777" w:rsidR="00E8702A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Este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tipo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público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es</w:t>
                        </w:r>
                      </w:p>
                      <w:p w14:paraId="341AA3C4" w14:textId="77777777" w:rsidR="00E8702A" w:rsidRDefault="00E8702A">
                        <w:pPr>
                          <w:rPr>
                            <w:sz w:val="20"/>
                          </w:rPr>
                        </w:pPr>
                      </w:p>
                      <w:p w14:paraId="7D096AB8" w14:textId="77777777" w:rsidR="00E8702A" w:rsidRDefault="00000000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CERTIFICADO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ANTECEDENTES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POLICIALES</w:t>
                        </w:r>
                      </w:p>
                      <w:p w14:paraId="6D5010D9" w14:textId="77777777" w:rsidR="00E8702A" w:rsidRDefault="00E8702A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</w:p>
                      <w:p w14:paraId="33A34659" w14:textId="77777777" w:rsidR="00E8702A" w:rsidRDefault="00000000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sido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firmado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JUHI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JALOTA</w:t>
                        </w:r>
                      </w:p>
                      <w:p w14:paraId="19CEA55E" w14:textId="77777777" w:rsidR="00E8702A" w:rsidRDefault="00000000">
                        <w:pPr>
                          <w:spacing w:before="22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actuando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capacidad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3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DPO</w:t>
                        </w:r>
                      </w:p>
                      <w:p w14:paraId="27AAC33E" w14:textId="77777777" w:rsidR="00E8702A" w:rsidRDefault="00E8702A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</w:p>
                      <w:p w14:paraId="5D10EEEC" w14:textId="77777777" w:rsidR="00E8702A" w:rsidRDefault="00000000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sello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RPO,</w:t>
                        </w:r>
                        <w:r>
                          <w:rPr>
                            <w:b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CHANDIGARH</w:t>
                        </w:r>
                      </w:p>
                      <w:p w14:paraId="6DAAC5EC" w14:textId="77777777" w:rsidR="00E8702A" w:rsidRDefault="00E8702A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</w:p>
                      <w:p w14:paraId="4B77E80B" w14:textId="77777777" w:rsidR="00E8702A" w:rsidRDefault="00000000">
                        <w:pPr>
                          <w:ind w:left="3649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Certificado</w:t>
                        </w:r>
                      </w:p>
                      <w:p w14:paraId="520DCAD5" w14:textId="77777777" w:rsidR="00E8702A" w:rsidRDefault="00000000">
                        <w:pPr>
                          <w:spacing w:before="19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NUEVA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DELHI,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INDIA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="000C1075">
                          <w:rPr>
                            <w:b/>
                            <w:sz w:val="20"/>
                          </w:rPr>
                          <w:t>&lt;&lt;APOSTILLE_DATE&gt;&gt;</w:t>
                        </w:r>
                      </w:p>
                      <w:p w14:paraId="762B293D" w14:textId="77777777" w:rsidR="00E8702A" w:rsidRDefault="00000000">
                        <w:pPr>
                          <w:spacing w:before="2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por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OFICIAL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SECCIÓN,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MINISTERIO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ASUNTOS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EXTERIORES</w:t>
                        </w:r>
                      </w:p>
                      <w:p w14:paraId="70D9FD85" w14:textId="77777777" w:rsidR="00E8702A" w:rsidRDefault="00000000">
                        <w:pPr>
                          <w:spacing w:before="20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N.º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referencia: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="002346EA">
                          <w:rPr>
                            <w:b/>
                            <w:spacing w:val="-2"/>
                            <w:sz w:val="20"/>
                          </w:rPr>
                          <w:t>&lt;&lt;REFERENCE_NO&gt;&gt;</w:t>
                        </w:r>
                      </w:p>
                      <w:p w14:paraId="75DFDAF6" w14:textId="77777777" w:rsidR="00E8702A" w:rsidRDefault="00000000">
                        <w:pPr>
                          <w:spacing w:before="19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 ha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emitido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2346EA"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 w:rsidR="002346EA" w:rsidRPr="002346EA">
                          <w:rPr>
                            <w:b/>
                            <w:bCs/>
                          </w:rPr>
                          <w:t>&lt;&lt;NAME&gt;&gt;</w:t>
                        </w:r>
                      </w:p>
                    </w:txbxContent>
                  </v:textbox>
                </v:shape>
                <v:shape id="Textbox 22" o:spid="_x0000_s1033" type="#_x0000_t202" style="position:absolute;left:36546;top:40499;width:17386;height:68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14:paraId="5A96DC37" w14:textId="77777777" w:rsidR="00E8702A" w:rsidRDefault="00000000">
                        <w:pPr>
                          <w:spacing w:line="223" w:lineRule="exact"/>
                          <w:ind w:left="157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Firma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Sello</w:t>
                        </w:r>
                      </w:p>
                      <w:p w14:paraId="688B0C49" w14:textId="77777777" w:rsidR="00E8702A" w:rsidRDefault="00E8702A">
                        <w:pPr>
                          <w:rPr>
                            <w:b/>
                            <w:sz w:val="20"/>
                          </w:rPr>
                        </w:pPr>
                      </w:p>
                      <w:p w14:paraId="39633259" w14:textId="0489F479" w:rsidR="00E8702A" w:rsidRDefault="000C1075">
                        <w:pPr>
                          <w:ind w:right="4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&lt;&lt;OFF_SIGN&gt;&gt;</w:t>
                        </w:r>
                      </w:p>
                      <w:p w14:paraId="2D8F5467" w14:textId="77777777" w:rsidR="00E8702A" w:rsidRDefault="00000000">
                        <w:pPr>
                          <w:spacing w:before="182"/>
                          <w:ind w:right="4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Oficial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Sección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(Legalización)</w:t>
                        </w:r>
                      </w:p>
                    </w:txbxContent>
                  </v:textbox>
                </v:shape>
                <v:shape id="Textbox 23" o:spid="_x0000_s1034" type="#_x0000_t202" style="position:absolute;left:29807;top:46926;width:171;height:1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eX7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AZ5eX7yAAAAOAA&#13;&#10;AAAPAAAAAAAAAAAAAAAAAAcCAABkcnMvZG93bnJldi54bWxQSwUGAAAAAAMAAwC3AAAA/AIAAAAA&#13;&#10;" filled="f" stroked="f">
                  <v:textbox inset="0,0,0,0">
                    <w:txbxContent>
                      <w:p w14:paraId="689AFBD6" w14:textId="77777777" w:rsidR="00E8702A" w:rsidRDefault="00000000">
                        <w:pPr>
                          <w:spacing w:line="21" w:lineRule="exact"/>
                          <w:rPr>
                            <w:b/>
                            <w:sz w:val="2"/>
                          </w:rPr>
                        </w:pPr>
                        <w:r>
                          <w:rPr>
                            <w:b/>
                            <w:spacing w:val="-8"/>
                            <w:sz w:val="2"/>
                          </w:rPr>
                          <w:t>j</w:t>
                        </w:r>
                      </w:p>
                    </w:txbxContent>
                  </v:textbox>
                </v:shape>
                <v:shape id="Textbox 24" o:spid="_x0000_s1035" type="#_x0000_t202" style="position:absolute;left:37704;top:48610;width:16211;height:41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H2P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" filled="f" stroked="f">
                  <v:textbox inset="0,0,0,0">
                    <w:txbxContent>
                      <w:p w14:paraId="7CC3D934" w14:textId="77777777" w:rsidR="00E8702A" w:rsidRDefault="00000000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Oficina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Regional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Pasaportes</w:t>
                        </w:r>
                      </w:p>
                      <w:p w14:paraId="00709FF3" w14:textId="77777777" w:rsidR="00E8702A" w:rsidRDefault="00000000">
                        <w:pPr>
                          <w:spacing w:before="202"/>
                          <w:ind w:left="14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Nueva</w:t>
                        </w:r>
                        <w:r>
                          <w:rPr>
                            <w:spacing w:val="5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Delhi</w:t>
                        </w:r>
                      </w:p>
                    </w:txbxContent>
                  </v:textbox>
                </v:shape>
                <v:shape id="Textbox 25" o:spid="_x0000_s1036" type="#_x0000_t202" style="position:absolute;left:8151;top:42553;width:15754;height:8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" filled="f">
                  <v:textbox inset="0,0,0,0">
                    <w:txbxContent>
                      <w:p w14:paraId="61D203CE" w14:textId="77777777" w:rsidR="00E8702A" w:rsidRDefault="00000000">
                        <w:pPr>
                          <w:spacing w:before="74"/>
                          <w:ind w:left="170" w:right="16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Sello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Ministerio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 Asuntos Exteriores Gobierno de la India Nueva Delhi</w:t>
                        </w:r>
                        <w:r>
                          <w:rPr>
                            <w:sz w:val="20"/>
                          </w:rPr>
                          <w:br/>
                          <w:t xml:space="preserve">0I </w:t>
                        </w:r>
                        <w:r w:rsidR="000C1075">
                          <w:rPr>
                            <w:sz w:val="20"/>
                          </w:rPr>
                          <w:t>&lt;&lt;0I_NO&gt;&gt;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3015A8" w14:textId="77777777" w:rsidR="00684026" w:rsidRDefault="00000000">
      <w:r>
        <w:rPr>
          <w:vanish/>
        </w:rPr>
        <w:t xml:space="preserve">&lt;&lt;0I_NO&gt;&gt; &lt;&lt;REFERENCE_NO&gt;&gt; &lt;&lt;OFF_SIGN&gt;&gt; </w:t>
      </w:r>
    </w:p>
    <w:sectPr w:rsidR="00684026">
      <w:pgSz w:w="12240" w:h="15840"/>
      <w:pgMar w:top="2140" w:right="360" w:bottom="3200" w:left="360" w:header="832" w:footer="3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CEE089" w14:textId="77777777" w:rsidR="00ED18ED" w:rsidRDefault="00ED18ED">
      <w:r>
        <w:separator/>
      </w:r>
    </w:p>
  </w:endnote>
  <w:endnote w:type="continuationSeparator" w:id="0">
    <w:p w14:paraId="086D7DE8" w14:textId="77777777" w:rsidR="00ED18ED" w:rsidRDefault="00ED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6A8703" w14:textId="77777777" w:rsidR="002A1AAB" w:rsidRDefault="002A1A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9DAE6" w14:textId="77777777" w:rsidR="00E8702A" w:rsidRDefault="00C74DE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460B9915" wp14:editId="1A9BB46D">
              <wp:simplePos x="0" y="0"/>
              <wp:positionH relativeFrom="page">
                <wp:posOffset>554182</wp:posOffset>
              </wp:positionH>
              <wp:positionV relativeFrom="page">
                <wp:posOffset>8857673</wp:posOffset>
              </wp:positionV>
              <wp:extent cx="1422400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53A507" w14:textId="77777777" w:rsidR="00E8702A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A </w:t>
                          </w:r>
                          <w:r w:rsidR="00767F01">
                            <w:rPr>
                              <w:sz w:val="18"/>
                            </w:rPr>
                            <w:t>&lt;&lt;TODAY_DATE&gt;&gt;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60B991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8" type="#_x0000_t202" style="position:absolute;margin-left:43.65pt;margin-top:697.45pt;width:112pt;height:12.1pt;z-index:-1581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" filled="f" stroked="f">
              <v:textbox inset="0,0,0,0">
                <w:txbxContent>
                  <w:p w14:paraId="238B860F" w14:textId="312FCEB1" w:rsidR="00E8702A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A </w:t>
                    </w:r>
                    <w:r w:rsidR="00767F01">
                      <w:rPr>
                        <w:sz w:val="18"/>
                      </w:rPr>
                      <w:t>&lt;&lt;TODAY_DATE&gt;&gt;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7CAA5445" wp14:editId="2D6FD667">
          <wp:simplePos x="0" y="0"/>
          <wp:positionH relativeFrom="page">
            <wp:posOffset>6184265</wp:posOffset>
          </wp:positionH>
          <wp:positionV relativeFrom="page">
            <wp:posOffset>9135744</wp:posOffset>
          </wp:positionV>
          <wp:extent cx="1379219" cy="67115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9219" cy="6711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9776" behindDoc="1" locked="0" layoutInCell="1" allowOverlap="1" wp14:anchorId="3680F713" wp14:editId="0C935C96">
              <wp:simplePos x="0" y="0"/>
              <wp:positionH relativeFrom="page">
                <wp:posOffset>520065</wp:posOffset>
              </wp:positionH>
              <wp:positionV relativeFrom="page">
                <wp:posOffset>8192134</wp:posOffset>
              </wp:positionV>
              <wp:extent cx="3373754" cy="6286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373754" cy="6286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373754" h="628650">
                            <a:moveTo>
                              <a:pt x="0" y="628650"/>
                            </a:moveTo>
                            <a:lnTo>
                              <a:pt x="3373754" y="628650"/>
                            </a:lnTo>
                            <a:lnTo>
                              <a:pt x="3373754" y="0"/>
                            </a:lnTo>
                            <a:lnTo>
                              <a:pt x="0" y="0"/>
                            </a:lnTo>
                            <a:lnTo>
                              <a:pt x="0" y="628650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50BA7C" id="Graphic 3" o:spid="_x0000_s1026" style="position:absolute;margin-left:40.95pt;margin-top:645.05pt;width:265.65pt;height:49.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373754,6286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" path="m,628650r3373754,l3373754,,,,,628650x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0C53A150" wp14:editId="7F604417">
              <wp:simplePos x="0" y="0"/>
              <wp:positionH relativeFrom="page">
                <wp:posOffset>4039870</wp:posOffset>
              </wp:positionH>
              <wp:positionV relativeFrom="page">
                <wp:posOffset>8182609</wp:posOffset>
              </wp:positionV>
              <wp:extent cx="3140710" cy="63817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40710" cy="638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40710" h="638175">
                            <a:moveTo>
                              <a:pt x="0" y="638175"/>
                            </a:moveTo>
                            <a:lnTo>
                              <a:pt x="3140710" y="638175"/>
                            </a:lnTo>
                            <a:lnTo>
                              <a:pt x="3140710" y="0"/>
                            </a:lnTo>
                            <a:lnTo>
                              <a:pt x="0" y="0"/>
                            </a:lnTo>
                            <a:lnTo>
                              <a:pt x="0" y="638175"/>
                            </a:lnTo>
                            <a:close/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FE0818" id="Graphic 4" o:spid="_x0000_s1026" style="position:absolute;margin-left:318.1pt;margin-top:644.3pt;width:247.3pt;height:50.2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40710,6381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" path="m,638175r3140710,l3140710,,,,,638175x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2B2111E1" wp14:editId="2EB7B164">
              <wp:simplePos x="0" y="0"/>
              <wp:positionH relativeFrom="page">
                <wp:posOffset>2798826</wp:posOffset>
              </wp:positionH>
              <wp:positionV relativeFrom="page">
                <wp:posOffset>8010748</wp:posOffset>
              </wp:positionV>
              <wp:extent cx="2165350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F91ED" w14:textId="77777777" w:rsidR="00E8702A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(Fin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traducción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End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of</w:t>
                          </w:r>
                          <w:proofErr w:type="spellEnd"/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Translation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111E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220.4pt;margin-top:630.75pt;width:170.5pt;height:13.2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" filled="f" stroked="f">
              <v:textbox inset="0,0,0,0">
                <w:txbxContent>
                  <w:p w14:paraId="2EB7C679" w14:textId="77777777" w:rsidR="00E8702A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(Fin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la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traducción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End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Translation)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581D1C33" wp14:editId="6FCFA651">
              <wp:simplePos x="0" y="0"/>
              <wp:positionH relativeFrom="page">
                <wp:posOffset>4124959</wp:posOffset>
              </wp:positionH>
              <wp:positionV relativeFrom="page">
                <wp:posOffset>8231924</wp:posOffset>
              </wp:positionV>
              <wp:extent cx="2962910" cy="549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6291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BB10BC" w14:textId="77777777" w:rsidR="00E8702A" w:rsidRDefault="00000000">
                          <w:pPr>
                            <w:spacing w:before="14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Mr. Samit Govindani,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Sworn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Translator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-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Interpreter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English,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appointed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by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the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Spanish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Ministry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Foreign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Affairs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certifies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that</w:t>
                          </w:r>
                          <w:proofErr w:type="spellEnd"/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the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above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is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faithful</w:t>
                          </w:r>
                          <w:proofErr w:type="spellEnd"/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complete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translation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into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Spanish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of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a legal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document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written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in English.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D1C33" id="Textbox 6" o:spid="_x0000_s1039" type="#_x0000_t202" style="position:absolute;margin-left:324.8pt;margin-top:648.2pt;width:233.3pt;height:43.3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" filled="f" stroked="f">
              <v:textbox inset="0,0,0,0">
                <w:txbxContent>
                  <w:p w14:paraId="205B747F" w14:textId="77777777" w:rsidR="00E8702A" w:rsidRDefault="00000000">
                    <w:pPr>
                      <w:spacing w:before="14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Mr. Samit Govindani, Sworn Translator -Interpreter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 English, appointed by the Spanish Ministry of Foreign Affairs, certifies that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the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above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is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faithful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complete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translation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into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Spanish of a legal document written in English.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0C2C70CF" wp14:editId="1FF06096">
              <wp:simplePos x="0" y="0"/>
              <wp:positionH relativeFrom="page">
                <wp:posOffset>603300</wp:posOffset>
              </wp:positionH>
              <wp:positionV relativeFrom="page">
                <wp:posOffset>8241069</wp:posOffset>
              </wp:positionV>
              <wp:extent cx="3184525" cy="5499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4525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63B3F" w14:textId="77777777" w:rsidR="00E8702A" w:rsidRDefault="00000000">
                          <w:pPr>
                            <w:spacing w:before="14"/>
                            <w:ind w:left="20" w:right="18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Don Samit Govindani, Traductor-Intérprete Jurado de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Inglés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nombrado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por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Ministerio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Asuntos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Exteriores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y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Cooperación, certifica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antecede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es traducción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fiel y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completa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al español de un documento legal redactado en inglés.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2C70CF" id="Textbox 7" o:spid="_x0000_s1040" type="#_x0000_t202" style="position:absolute;margin-left:47.5pt;margin-top:648.9pt;width:250.75pt;height:43.3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" filled="f" stroked="f">
              <v:textbox inset="0,0,0,0">
                <w:txbxContent>
                  <w:p w14:paraId="2594480D" w14:textId="77777777" w:rsidR="00E8702A" w:rsidRDefault="00000000">
                    <w:pPr>
                      <w:spacing w:before="14"/>
                      <w:ind w:left="20"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Don Samit Govindani, Traductor-Intérprete Jurado de Inglés nombrado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por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Ministerio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Asuntos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Exteriores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y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Cooperación, certifica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antecede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es traducción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fiel y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completa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al español de un documento legal redactado en inglés.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63B6147C" wp14:editId="6551E270">
              <wp:simplePos x="0" y="0"/>
              <wp:positionH relativeFrom="page">
                <wp:posOffset>1978532</wp:posOffset>
              </wp:positionH>
              <wp:positionV relativeFrom="page">
                <wp:posOffset>8857095</wp:posOffset>
              </wp:positionV>
              <wp:extent cx="1055370" cy="4127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5370" cy="412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E5204C" w14:textId="77777777" w:rsidR="00E8702A" w:rsidRDefault="00000000">
                          <w:pPr>
                            <w:spacing w:before="14"/>
                            <w:ind w:left="39" w:hanging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SAMIT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GOVINDANI TIJ9498</w:t>
                          </w:r>
                        </w:p>
                        <w:p w14:paraId="2B14B8E3" w14:textId="77777777" w:rsidR="00E8702A" w:rsidRDefault="00000000">
                          <w:pPr>
                            <w:spacing w:line="201" w:lineRule="exact"/>
                            <w:ind w:left="39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NIF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78499376-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6147C" id="Textbox 8" o:spid="_x0000_s1042" type="#_x0000_t202" style="position:absolute;margin-left:155.8pt;margin-top:697.4pt;width:83.1pt;height:32.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" filled="f" stroked="f">
              <v:textbox inset="0,0,0,0">
                <w:txbxContent>
                  <w:p w14:paraId="526AE07C" w14:textId="77777777" w:rsidR="00E8702A" w:rsidRDefault="00000000">
                    <w:pPr>
                      <w:spacing w:before="14"/>
                      <w:ind w:left="39" w:hanging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SAMIT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GOVINDANI TIJ9498</w:t>
                    </w:r>
                  </w:p>
                  <w:p w14:paraId="6932E8F5" w14:textId="77777777" w:rsidR="00E8702A" w:rsidRDefault="00000000">
                    <w:pPr>
                      <w:spacing w:line="201" w:lineRule="exact"/>
                      <w:ind w:left="3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NIF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78499376-</w:t>
                    </w:r>
                    <w:r>
                      <w:rPr>
                        <w:spacing w:val="-10"/>
                        <w:sz w:val="18"/>
                      </w:rPr>
                      <w:t>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033DAF46" wp14:editId="7079C075">
              <wp:simplePos x="0" y="0"/>
              <wp:positionH relativeFrom="page">
                <wp:posOffset>3265170</wp:posOffset>
              </wp:positionH>
              <wp:positionV relativeFrom="page">
                <wp:posOffset>8918774</wp:posOffset>
              </wp:positionV>
              <wp:extent cx="2757805" cy="893444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7805" cy="8934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78F86" w14:textId="77777777" w:rsidR="00E8702A" w:rsidRDefault="00000000">
                          <w:pPr>
                            <w:pStyle w:val="BodyText"/>
                            <w:spacing w:before="20"/>
                            <w:ind w:left="20" w:right="589"/>
                            <w:rPr>
                              <w:rFonts w:ascii="Courier New"/>
                            </w:rPr>
                          </w:pPr>
                          <w:r>
                            <w:rPr>
                              <w:rFonts w:ascii="Courier New"/>
                            </w:rPr>
                            <w:t>Firmado por GOVINDANI RAMCHANDANI</w:t>
                          </w:r>
                          <w:r>
                            <w:rPr>
                              <w:rFonts w:ascii="Courier New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SAMIT</w:t>
                          </w:r>
                          <w:r>
                            <w:rPr>
                              <w:rFonts w:ascii="Courier New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SATISH</w:t>
                          </w:r>
                          <w:r>
                            <w:rPr>
                              <w:rFonts w:ascii="Courier New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</w:rPr>
                            <w:t>-</w:t>
                          </w:r>
                        </w:p>
                        <w:p w14:paraId="1E59FC32" w14:textId="77777777" w:rsidR="00E8702A" w:rsidRDefault="00000000">
                          <w:pPr>
                            <w:pStyle w:val="BodyText"/>
                            <w:spacing w:before="3"/>
                            <w:ind w:left="20" w:right="18"/>
                            <w:rPr>
                              <w:rFonts w:ascii="Courier New" w:hAnsi="Courier New"/>
                            </w:rPr>
                          </w:pPr>
                          <w:r>
                            <w:rPr>
                              <w:rFonts w:ascii="Courier New" w:hAnsi="Courier New"/>
                            </w:rPr>
                            <w:t xml:space="preserve">***9937** el día </w:t>
                          </w:r>
                          <w:r w:rsidR="00767F01">
                            <w:rPr>
                              <w:rFonts w:ascii="Courier New" w:hAnsi="Courier New"/>
                            </w:rPr>
                            <w:t>&lt;&lt;T_DATE&gt;&gt;</w:t>
                          </w:r>
                          <w:r>
                            <w:rPr>
                              <w:rFonts w:ascii="Courier New" w:hAnsi="Courier New"/>
                            </w:rPr>
                            <w:t xml:space="preserve"> con</w:t>
                          </w:r>
                          <w:r>
                            <w:rPr>
                              <w:rFonts w:ascii="Courier New" w:hAns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</w:rPr>
                            <w:t>un</w:t>
                          </w:r>
                          <w:r>
                            <w:rPr>
                              <w:rFonts w:ascii="Courier New" w:hAns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</w:rPr>
                            <w:t>certificado</w:t>
                          </w:r>
                          <w:r>
                            <w:rPr>
                              <w:rFonts w:ascii="Courier New" w:hAns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</w:rPr>
                            <w:t>emitido</w:t>
                          </w:r>
                          <w:r>
                            <w:rPr>
                              <w:rFonts w:ascii="Courier New" w:hAnsi="Courier New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/>
                            </w:rPr>
                            <w:t>por AC FNMT Usuarios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DAF46" id="Textbox 10" o:spid="_x0000_s1043" type="#_x0000_t202" style="position:absolute;margin-left:257.1pt;margin-top:702.25pt;width:217.15pt;height:70.3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" filled="f" stroked="f">
              <v:textbox inset="0,0,0,0">
                <w:txbxContent>
                  <w:p w14:paraId="0C914F70" w14:textId="77777777" w:rsidR="00E8702A" w:rsidRDefault="00000000">
                    <w:pPr>
                      <w:pStyle w:val="BodyText"/>
                      <w:spacing w:before="20"/>
                      <w:ind w:left="20" w:right="589"/>
                      <w:rPr>
                        <w:rFonts w:ascii="Courier New"/>
                      </w:rPr>
                    </w:pPr>
                    <w:r>
                      <w:rPr>
                        <w:rFonts w:ascii="Courier New"/>
                      </w:rPr>
                      <w:t>Firmado por GOVINDANI RAMCHANDANI</w:t>
                    </w:r>
                    <w:r>
                      <w:rPr>
                        <w:rFonts w:ascii="Courier New"/>
                        <w:spacing w:val="-1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SAMIT</w:t>
                    </w:r>
                    <w:r>
                      <w:rPr>
                        <w:rFonts w:ascii="Courier New"/>
                        <w:spacing w:val="-1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SATISH</w:t>
                    </w:r>
                    <w:r>
                      <w:rPr>
                        <w:rFonts w:ascii="Courier New"/>
                        <w:spacing w:val="-17"/>
                      </w:rPr>
                      <w:t xml:space="preserve"> </w:t>
                    </w:r>
                    <w:r>
                      <w:rPr>
                        <w:rFonts w:ascii="Courier New"/>
                      </w:rPr>
                      <w:t>-</w:t>
                    </w:r>
                  </w:p>
                  <w:p w14:paraId="3DA12499" w14:textId="16122892" w:rsidR="00E8702A" w:rsidRDefault="00000000">
                    <w:pPr>
                      <w:pStyle w:val="BodyText"/>
                      <w:spacing w:before="3"/>
                      <w:ind w:left="20" w:right="18"/>
                      <w:rPr>
                        <w:rFonts w:ascii="Courier New" w:hAnsi="Courier New"/>
                      </w:rPr>
                    </w:pPr>
                    <w:r>
                      <w:rPr>
                        <w:rFonts w:ascii="Courier New" w:hAnsi="Courier New"/>
                      </w:rPr>
                      <w:t xml:space="preserve">***9937** el día </w:t>
                    </w:r>
                    <w:r w:rsidR="00767F01">
                      <w:rPr>
                        <w:rFonts w:ascii="Courier New" w:hAnsi="Courier New"/>
                      </w:rPr>
                      <w:t>&lt;&lt;T_DATE&gt;&gt;</w:t>
                    </w:r>
                    <w:r>
                      <w:rPr>
                        <w:rFonts w:ascii="Courier New" w:hAnsi="Courier New"/>
                      </w:rPr>
                      <w:t xml:space="preserve"> con</w:t>
                    </w:r>
                    <w:r>
                      <w:rPr>
                        <w:rFonts w:ascii="Courier New" w:hAns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 w:hAnsi="Courier New"/>
                      </w:rPr>
                      <w:t>un</w:t>
                    </w:r>
                    <w:r>
                      <w:rPr>
                        <w:rFonts w:ascii="Courier New" w:hAns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 w:hAnsi="Courier New"/>
                      </w:rPr>
                      <w:t>certificado</w:t>
                    </w:r>
                    <w:r>
                      <w:rPr>
                        <w:rFonts w:ascii="Courier New" w:hAns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 w:hAnsi="Courier New"/>
                      </w:rPr>
                      <w:t>emitido</w:t>
                    </w:r>
                    <w:r>
                      <w:rPr>
                        <w:rFonts w:ascii="Courier New" w:hAnsi="Courier New"/>
                        <w:spacing w:val="-14"/>
                      </w:rPr>
                      <w:t xml:space="preserve"> </w:t>
                    </w:r>
                    <w:r>
                      <w:rPr>
                        <w:rFonts w:ascii="Courier New" w:hAnsi="Courier New"/>
                      </w:rPr>
                      <w:t>por AC FNMT Usuarios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10F8E09" w14:textId="77777777" w:rsidR="00684026" w:rsidRDefault="00000000">
    <w:r>
      <w:rPr>
        <w:vanish/>
      </w:rPr>
      <w:t xml:space="preserve">&lt;&lt;TODAY_DATE&gt;&gt;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7FFDD5" w14:textId="77777777" w:rsidR="002A1AAB" w:rsidRDefault="002A1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43FDB5" w14:textId="77777777" w:rsidR="00ED18ED" w:rsidRDefault="00ED18ED">
      <w:r>
        <w:separator/>
      </w:r>
    </w:p>
  </w:footnote>
  <w:footnote w:type="continuationSeparator" w:id="0">
    <w:p w14:paraId="4FE30F32" w14:textId="77777777" w:rsidR="00ED18ED" w:rsidRDefault="00ED1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D6650E" w14:textId="77777777" w:rsidR="002A1AAB" w:rsidRDefault="002A1A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A971E" w14:textId="77777777" w:rsidR="00E870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8752" behindDoc="1" locked="0" layoutInCell="1" allowOverlap="1" wp14:anchorId="0C3902C8" wp14:editId="022C684F">
              <wp:simplePos x="0" y="0"/>
              <wp:positionH relativeFrom="page">
                <wp:posOffset>1865502</wp:posOffset>
              </wp:positionH>
              <wp:positionV relativeFrom="page">
                <wp:posOffset>515605</wp:posOffset>
              </wp:positionV>
              <wp:extent cx="4053840" cy="857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3840" cy="857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1CFF1" w14:textId="77777777" w:rsidR="00E8702A" w:rsidRPr="00FF7C1C" w:rsidRDefault="00000000">
                          <w:pPr>
                            <w:spacing w:line="627" w:lineRule="exact"/>
                            <w:ind w:right="2"/>
                            <w:jc w:val="center"/>
                            <w:rPr>
                              <w:rFonts w:ascii="Monotype Corsiva" w:hAnsi="Monotype Corsiva"/>
                              <w:b/>
                              <w:iCs/>
                              <w:sz w:val="60"/>
                            </w:rPr>
                          </w:pPr>
                          <w:r w:rsidRPr="00FF7C1C">
                            <w:rPr>
                              <w:rFonts w:ascii="Monotype Corsiva" w:hAnsi="Monotype Corsiva"/>
                              <w:b/>
                              <w:iCs/>
                              <w:w w:val="105"/>
                              <w:sz w:val="60"/>
                            </w:rPr>
                            <w:t>SAMIT</w:t>
                          </w:r>
                          <w:r w:rsidRPr="00FF7C1C">
                            <w:rPr>
                              <w:rFonts w:ascii="Monotype Corsiva" w:hAnsi="Monotype Corsiva"/>
                              <w:b/>
                              <w:iCs/>
                              <w:spacing w:val="21"/>
                              <w:w w:val="150"/>
                              <w:sz w:val="60"/>
                            </w:rPr>
                            <w:t xml:space="preserve"> </w:t>
                          </w:r>
                          <w:r w:rsidRPr="00FF7C1C">
                            <w:rPr>
                              <w:rFonts w:ascii="Monotype Corsiva" w:hAnsi="Monotype Corsiva"/>
                              <w:b/>
                              <w:iCs/>
                              <w:spacing w:val="7"/>
                              <w:w w:val="105"/>
                              <w:sz w:val="60"/>
                            </w:rPr>
                            <w:t>GOVINDANI</w:t>
                          </w:r>
                        </w:p>
                        <w:p w14:paraId="53832C69" w14:textId="77777777" w:rsidR="00E8702A" w:rsidRDefault="00000000">
                          <w:pPr>
                            <w:spacing w:before="331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TRADUCTOR-INTÉRPRETE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JURADO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INGLÉS</w:t>
                          </w:r>
                        </w:p>
                        <w:p w14:paraId="6A4BAC82" w14:textId="77777777" w:rsidR="00E8702A" w:rsidRDefault="00000000">
                          <w:pPr>
                            <w:spacing w:before="3"/>
                            <w:ind w:left="2" w:right="2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C/Joaquín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Blume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3-4B,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35011,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Gran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Canaria,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Las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Palmas,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España.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902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146.9pt;margin-top:40.6pt;width:319.2pt;height:67.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" filled="f" stroked="f">
              <v:textbox inset="0,0,0,0">
                <w:txbxContent>
                  <w:p w14:paraId="2EFF61E7" w14:textId="77777777" w:rsidR="00E8702A" w:rsidRPr="00FF7C1C" w:rsidRDefault="00000000">
                    <w:pPr>
                      <w:spacing w:line="627" w:lineRule="exact"/>
                      <w:ind w:right="2"/>
                      <w:jc w:val="center"/>
                      <w:rPr>
                        <w:rFonts w:ascii="Monotype Corsiva" w:hAnsi="Monotype Corsiva"/>
                        <w:b/>
                        <w:iCs/>
                        <w:sz w:val="60"/>
                      </w:rPr>
                    </w:pPr>
                    <w:r w:rsidRPr="00FF7C1C">
                      <w:rPr>
                        <w:rFonts w:ascii="Monotype Corsiva" w:hAnsi="Monotype Corsiva"/>
                        <w:b/>
                        <w:iCs/>
                        <w:w w:val="105"/>
                        <w:sz w:val="60"/>
                      </w:rPr>
                      <w:t>SAMIT</w:t>
                    </w:r>
                    <w:r w:rsidRPr="00FF7C1C">
                      <w:rPr>
                        <w:rFonts w:ascii="Monotype Corsiva" w:hAnsi="Monotype Corsiva"/>
                        <w:b/>
                        <w:iCs/>
                        <w:spacing w:val="21"/>
                        <w:w w:val="150"/>
                        <w:sz w:val="60"/>
                      </w:rPr>
                      <w:t xml:space="preserve"> </w:t>
                    </w:r>
                    <w:r w:rsidRPr="00FF7C1C">
                      <w:rPr>
                        <w:rFonts w:ascii="Monotype Corsiva" w:hAnsi="Monotype Corsiva"/>
                        <w:b/>
                        <w:iCs/>
                        <w:spacing w:val="7"/>
                        <w:w w:val="105"/>
                        <w:sz w:val="60"/>
                      </w:rPr>
                      <w:t>GOVINDANI</w:t>
                    </w:r>
                  </w:p>
                  <w:p w14:paraId="165BABEB" w14:textId="77777777" w:rsidR="00E8702A" w:rsidRDefault="00000000">
                    <w:pPr>
                      <w:spacing w:before="331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TRADUCTOR-INTÉRPRETE</w:t>
                    </w:r>
                    <w:r>
                      <w:rPr>
                        <w:rFonts w:ascii="Arial" w:hAnsi="Arial"/>
                        <w:b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JURADO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INGLÉS</w:t>
                    </w:r>
                  </w:p>
                  <w:p w14:paraId="55DF25CB" w14:textId="77777777" w:rsidR="00E8702A" w:rsidRDefault="00000000">
                    <w:pPr>
                      <w:spacing w:before="3"/>
                      <w:ind w:left="2" w:right="2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z w:val="16"/>
                      </w:rPr>
                      <w:t>C/Joaquín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Blume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N</w:t>
                    </w:r>
                    <w:r>
                      <w:rPr>
                        <w:rFonts w:ascii="Arial" w:hAnsi="Arial"/>
                        <w:b/>
                        <w:sz w:val="16"/>
                        <w:vertAlign w:val="superscript"/>
                      </w:rPr>
                      <w:t>o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3-4B,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35011,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Gran</w:t>
                    </w:r>
                    <w:r>
                      <w:rPr>
                        <w:rFonts w:ascii="Arial" w:hAnsi="Arial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Canaria,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Las</w:t>
                    </w:r>
                    <w:r>
                      <w:rPr>
                        <w:rFonts w:ascii="Arial" w:hAnsi="Arial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Palmas,</w:t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España.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70E484" w14:textId="77777777" w:rsidR="002A1AAB" w:rsidRDefault="002A1AAB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B1"/>
    <w:rsid w:val="00053E80"/>
    <w:rsid w:val="000C1075"/>
    <w:rsid w:val="001230C7"/>
    <w:rsid w:val="001A0DB1"/>
    <w:rsid w:val="00207D1F"/>
    <w:rsid w:val="002346EA"/>
    <w:rsid w:val="002A1AAB"/>
    <w:rsid w:val="002C42EF"/>
    <w:rsid w:val="00510AA5"/>
    <w:rsid w:val="00514900"/>
    <w:rsid w:val="005A27D6"/>
    <w:rsid w:val="00603590"/>
    <w:rsid w:val="00684026"/>
    <w:rsid w:val="00767F01"/>
    <w:rsid w:val="008B53E4"/>
    <w:rsid w:val="00B25A34"/>
    <w:rsid w:val="00BA2419"/>
    <w:rsid w:val="00BF508F"/>
    <w:rsid w:val="00C74DE4"/>
    <w:rsid w:val="00D02B8C"/>
    <w:rsid w:val="00D07D97"/>
    <w:rsid w:val="00DD7FBF"/>
    <w:rsid w:val="00E8702A"/>
    <w:rsid w:val="00ED18ED"/>
    <w:rsid w:val="00FF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04E84"/>
  <w15:docId w15:val="{789FE6D9-86D5-AB4E-9B01-3763A6E5B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49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900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5149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900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ssportindia.gov.in/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helpdesk@passportindia.gov.in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Email-team@academiaespanol.com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mailto:Email-team@academiaespanol.com" TargetMode="Externa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tsav/Downloads/PCC%20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PCC .dotm</Template>
  <TotalTime>14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Utsav</dc:creator>
  <cp:lastModifiedBy>Utsav Mishra</cp:lastModifiedBy>
  <cp:revision>13</cp:revision>
  <dcterms:created xsi:type="dcterms:W3CDTF">2026-07-04T08:10:00Z</dcterms:created>
  <dcterms:modified xsi:type="dcterms:W3CDTF">2026-07-05T07:29:00Z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